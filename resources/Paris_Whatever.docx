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F1078" w14:textId="77777777" w:rsidR="003B7F3E" w:rsidRDefault="004E6C6D">
      <w:pPr>
        <w:jc w:val="center"/>
      </w:pPr>
      <w:r>
        <w:rPr>
          <w:rFonts w:cs="Calibr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FACC640" wp14:editId="323E5234">
            <wp:simplePos x="0" y="0"/>
            <wp:positionH relativeFrom="margin">
              <wp:align>right</wp:align>
            </wp:positionH>
            <wp:positionV relativeFrom="paragraph">
              <wp:posOffset>859151</wp:posOffset>
            </wp:positionV>
            <wp:extent cx="6127110" cy="1231267"/>
            <wp:effectExtent l="0" t="0" r="6990" b="6983"/>
            <wp:wrapTight wrapText="bothSides">
              <wp:wrapPolygon edited="0">
                <wp:start x="12963" y="0"/>
                <wp:lineTo x="12694" y="1337"/>
                <wp:lineTo x="12493" y="3676"/>
                <wp:lineTo x="12493" y="17378"/>
                <wp:lineTo x="12828" y="21388"/>
                <wp:lineTo x="12963" y="21388"/>
                <wp:lineTo x="21291" y="21388"/>
                <wp:lineTo x="21291" y="21388"/>
                <wp:lineTo x="21560" y="20052"/>
                <wp:lineTo x="21560" y="1337"/>
                <wp:lineTo x="21291" y="0"/>
                <wp:lineTo x="12963" y="0"/>
              </wp:wrapPolygon>
            </wp:wrapTight>
            <wp:docPr id="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110" cy="123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BE45D46" wp14:editId="22DB0BBE">
            <wp:simplePos x="0" y="0"/>
            <wp:positionH relativeFrom="column">
              <wp:posOffset>-19046</wp:posOffset>
            </wp:positionH>
            <wp:positionV relativeFrom="paragraph">
              <wp:posOffset>581028</wp:posOffset>
            </wp:positionV>
            <wp:extent cx="5943600" cy="152403"/>
            <wp:effectExtent l="0" t="0" r="0" b="0"/>
            <wp:wrapNone/>
            <wp:docPr id="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Arial Nova Cond" w:hAnsi="Arial Nova Cond"/>
          <w:b/>
          <w:bCs/>
          <w:sz w:val="96"/>
          <w:szCs w:val="96"/>
        </w:rPr>
        <w:t>Paris Whatever</w:t>
      </w:r>
    </w:p>
    <w:p w14:paraId="5BC7C93F" w14:textId="77777777" w:rsidR="003B7F3E" w:rsidRDefault="003B7F3E">
      <w:pPr>
        <w:pStyle w:val="ListParagraph"/>
        <w:rPr>
          <w:rFonts w:cs="Calibri"/>
          <w:sz w:val="28"/>
          <w:szCs w:val="28"/>
        </w:rPr>
      </w:pPr>
    </w:p>
    <w:p w14:paraId="1A806741" w14:textId="77777777" w:rsidR="003B7F3E" w:rsidRDefault="004E6C6D">
      <w:pPr>
        <w:pStyle w:val="ListParagraph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EDO Assignment Week 8 </w:t>
      </w:r>
    </w:p>
    <w:p w14:paraId="4B05FBA2" w14:textId="77777777" w:rsidR="003B7F3E" w:rsidRDefault="004E6C6D">
      <w:pPr>
        <w:pStyle w:val="ListParagraph"/>
        <w:ind w:left="1440" w:hanging="72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Group: PC01-3</w:t>
      </w:r>
    </w:p>
    <w:p w14:paraId="3F935995" w14:textId="77777777" w:rsidR="003B7F3E" w:rsidRDefault="003B7F3E">
      <w:pPr>
        <w:pageBreakBefore/>
        <w:rPr>
          <w:rFonts w:cs="Calibri"/>
          <w:sz w:val="28"/>
          <w:szCs w:val="28"/>
        </w:rPr>
      </w:pPr>
    </w:p>
    <w:p w14:paraId="12E079E8" w14:textId="77777777" w:rsidR="003B7F3E" w:rsidRDefault="004E6C6D">
      <w:pPr>
        <w:pStyle w:val="ListParagraph"/>
        <w:ind w:left="1440" w:hanging="72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Design topic description</w:t>
      </w:r>
    </w:p>
    <w:p w14:paraId="48B1656A" w14:textId="77777777" w:rsidR="003B7F3E" w:rsidRDefault="003B7F3E">
      <w:pPr>
        <w:pStyle w:val="ListParagraph"/>
        <w:ind w:left="1440" w:hanging="720"/>
        <w:rPr>
          <w:rFonts w:cs="Calibri"/>
          <w:sz w:val="28"/>
          <w:szCs w:val="28"/>
        </w:rPr>
      </w:pPr>
    </w:p>
    <w:p w14:paraId="588C6CD2" w14:textId="77777777" w:rsidR="003B7F3E" w:rsidRDefault="004E6C6D">
      <w:pPr>
        <w:pStyle w:val="ListParagraph"/>
        <w:ind w:left="144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Last time we were game developers. Now we are web developers who are creating a website for our beloved clients who would like to visit Paris for </w:t>
      </w:r>
      <w:r>
        <w:rPr>
          <w:rFonts w:cs="Calibri"/>
          <w:sz w:val="28"/>
          <w:szCs w:val="28"/>
        </w:rPr>
        <w:t>whatever reason.</w:t>
      </w:r>
    </w:p>
    <w:p w14:paraId="1E37A1E9" w14:textId="77777777" w:rsidR="003B7F3E" w:rsidRDefault="004E6C6D">
      <w:pPr>
        <w:pStyle w:val="ListParagraph"/>
        <w:ind w:left="1440"/>
        <w:rPr>
          <w:rFonts w:cs="Calibri"/>
          <w:b/>
          <w:bCs/>
          <w:sz w:val="36"/>
          <w:szCs w:val="36"/>
          <w:u w:val="single"/>
        </w:rPr>
      </w:pPr>
      <w:r>
        <w:rPr>
          <w:rFonts w:cs="Calibri"/>
          <w:b/>
          <w:bCs/>
          <w:sz w:val="36"/>
          <w:szCs w:val="36"/>
          <w:u w:val="single"/>
        </w:rPr>
        <w:t>Target Audience</w:t>
      </w:r>
    </w:p>
    <w:p w14:paraId="574B3784" w14:textId="77777777" w:rsidR="003B7F3E" w:rsidRDefault="004E6C6D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We target mainly “Paris lovers”. i.e. people who have either been to Paris at least once and absolutely adore the city or people who do not know much about the </w:t>
      </w:r>
      <w:proofErr w:type="gramStart"/>
      <w:r>
        <w:rPr>
          <w:rFonts w:cs="Calibri"/>
          <w:sz w:val="28"/>
          <w:szCs w:val="28"/>
        </w:rPr>
        <w:t>city</w:t>
      </w:r>
      <w:proofErr w:type="gramEnd"/>
      <w:r>
        <w:rPr>
          <w:rFonts w:cs="Calibri"/>
          <w:sz w:val="28"/>
          <w:szCs w:val="28"/>
        </w:rPr>
        <w:t xml:space="preserve"> but they would love to give it a visit</w:t>
      </w:r>
    </w:p>
    <w:p w14:paraId="7B9DB4EA" w14:textId="77777777" w:rsidR="003B7F3E" w:rsidRDefault="004E6C6D">
      <w:pPr>
        <w:pStyle w:val="ListParagraph"/>
        <w:numPr>
          <w:ilvl w:val="0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Our website has 2 m</w:t>
      </w:r>
      <w:r>
        <w:rPr>
          <w:rFonts w:cs="Calibri"/>
          <w:sz w:val="28"/>
          <w:szCs w:val="28"/>
        </w:rPr>
        <w:t xml:space="preserve">ain responsibilities: </w:t>
      </w:r>
    </w:p>
    <w:p w14:paraId="6C327FC6" w14:textId="77777777" w:rsidR="003B7F3E" w:rsidRDefault="004E6C6D">
      <w:pPr>
        <w:pStyle w:val="ListParagraph"/>
        <w:numPr>
          <w:ilvl w:val="1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Helping users find the most convenient hotel for their stay</w:t>
      </w:r>
    </w:p>
    <w:p w14:paraId="685CB80D" w14:textId="77777777" w:rsidR="003B7F3E" w:rsidRDefault="004E6C6D">
      <w:pPr>
        <w:pStyle w:val="ListParagraph"/>
        <w:numPr>
          <w:ilvl w:val="1"/>
          <w:numId w:val="1"/>
        </w:num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Providing helpful facts about the city to the user in case he/she is not that familiar with them</w:t>
      </w:r>
    </w:p>
    <w:p w14:paraId="480DC4EE" w14:textId="77777777" w:rsidR="003B7F3E" w:rsidRDefault="003B7F3E">
      <w:pPr>
        <w:pStyle w:val="ListParagraph"/>
        <w:ind w:left="2160"/>
        <w:rPr>
          <w:rFonts w:cs="Calibri"/>
          <w:sz w:val="28"/>
          <w:szCs w:val="28"/>
        </w:rPr>
      </w:pPr>
    </w:p>
    <w:p w14:paraId="5348C21D" w14:textId="77777777" w:rsidR="003B7F3E" w:rsidRDefault="003B7F3E">
      <w:pPr>
        <w:ind w:left="2160"/>
        <w:rPr>
          <w:rFonts w:cs="Calibri"/>
          <w:sz w:val="28"/>
          <w:szCs w:val="28"/>
        </w:rPr>
      </w:pPr>
    </w:p>
    <w:p w14:paraId="294BC2B4" w14:textId="77777777" w:rsidR="003B7F3E" w:rsidRDefault="003B7F3E">
      <w:pPr>
        <w:rPr>
          <w:rFonts w:cs="Calibri"/>
          <w:sz w:val="28"/>
          <w:szCs w:val="28"/>
        </w:rPr>
      </w:pPr>
    </w:p>
    <w:p w14:paraId="5A794A02" w14:textId="77777777" w:rsidR="003B7F3E" w:rsidRDefault="003B7F3E">
      <w:pPr>
        <w:pageBreakBefore/>
        <w:suppressAutoHyphens w:val="0"/>
        <w:rPr>
          <w:rFonts w:cs="Calibri"/>
          <w:sz w:val="28"/>
          <w:szCs w:val="28"/>
        </w:rPr>
      </w:pPr>
    </w:p>
    <w:p w14:paraId="7A1907AA" w14:textId="77777777" w:rsidR="003B7F3E" w:rsidRDefault="004E6C6D"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Storyboard</w:t>
      </w:r>
    </w:p>
    <w:p w14:paraId="2D47F5E7" w14:textId="77777777" w:rsidR="003B7F3E" w:rsidRDefault="003B7F3E">
      <w:pPr>
        <w:rPr>
          <w:rFonts w:cs="Calibri"/>
          <w:sz w:val="28"/>
          <w:szCs w:val="28"/>
        </w:rPr>
      </w:pPr>
    </w:p>
    <w:p w14:paraId="3CB15D2F" w14:textId="77777777" w:rsidR="003B7F3E" w:rsidRDefault="003B7F3E">
      <w:pPr>
        <w:pageBreakBefore/>
        <w:suppressAutoHyphens w:val="0"/>
        <w:rPr>
          <w:rFonts w:cs="Calibri"/>
          <w:sz w:val="28"/>
          <w:szCs w:val="28"/>
        </w:rPr>
      </w:pPr>
    </w:p>
    <w:p w14:paraId="7B50ABBD" w14:textId="77777777" w:rsidR="003B7F3E" w:rsidRDefault="004E6C6D">
      <w:pPr>
        <w:jc w:val="center"/>
        <w:rPr>
          <w:rFonts w:cs="Calibri"/>
          <w:sz w:val="48"/>
          <w:szCs w:val="48"/>
        </w:rPr>
      </w:pPr>
      <w:r>
        <w:rPr>
          <w:rFonts w:cs="Calibri"/>
          <w:sz w:val="48"/>
          <w:szCs w:val="48"/>
        </w:rPr>
        <w:t>Sketching</w:t>
      </w:r>
    </w:p>
    <w:p w14:paraId="60D95F6E" w14:textId="77777777" w:rsidR="003B7F3E" w:rsidRDefault="004E6C6D">
      <w:r>
        <w:rPr>
          <w:rFonts w:cs="Calibri"/>
          <w:noProof/>
          <w:sz w:val="28"/>
          <w:szCs w:val="28"/>
        </w:rPr>
        <w:drawing>
          <wp:inline distT="0" distB="0" distL="0" distR="0" wp14:anchorId="485E2C2C" wp14:editId="5FD17E02">
            <wp:extent cx="5939786" cy="4455157"/>
            <wp:effectExtent l="0" t="0" r="3814" b="2543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86" cy="44551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2EDCD9" w14:textId="77777777" w:rsidR="003B7F3E" w:rsidRDefault="004E6C6D">
      <w:pPr>
        <w:pStyle w:val="ListParagraph"/>
        <w:numPr>
          <w:ilvl w:val="0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Login page sketch</w:t>
      </w:r>
    </w:p>
    <w:p w14:paraId="36DB3B29" w14:textId="77777777" w:rsidR="003B7F3E" w:rsidRDefault="004E6C6D">
      <w:pPr>
        <w:pStyle w:val="ListParagraph"/>
        <w:suppressAutoHyphens w:val="0"/>
        <w:ind w:left="144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Represents the login page </w:t>
      </w:r>
      <w:r>
        <w:rPr>
          <w:rFonts w:cs="Calibri"/>
          <w:sz w:val="28"/>
          <w:szCs w:val="28"/>
        </w:rPr>
        <w:t>of the web app:</w:t>
      </w:r>
    </w:p>
    <w:p w14:paraId="137974EE" w14:textId="77777777" w:rsidR="003B7F3E" w:rsidRDefault="004E6C6D">
      <w:pPr>
        <w:pStyle w:val="ListParagraph"/>
        <w:numPr>
          <w:ilvl w:val="0"/>
          <w:numId w:val="3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A Fullscreen background which is half shown because of the login form. The arrow indicates that the background </w:t>
      </w:r>
      <w:proofErr w:type="gramStart"/>
      <w:r>
        <w:rPr>
          <w:rFonts w:cs="Calibri"/>
          <w:sz w:val="28"/>
          <w:szCs w:val="28"/>
        </w:rPr>
        <w:t>continues on</w:t>
      </w:r>
      <w:proofErr w:type="gramEnd"/>
      <w:r>
        <w:rPr>
          <w:rFonts w:cs="Calibri"/>
          <w:sz w:val="28"/>
          <w:szCs w:val="28"/>
        </w:rPr>
        <w:t xml:space="preserve"> the right just behind the login form</w:t>
      </w:r>
    </w:p>
    <w:p w14:paraId="35878A8E" w14:textId="77777777" w:rsidR="003B7F3E" w:rsidRDefault="004E6C6D">
      <w:pPr>
        <w:pStyle w:val="ListParagraph"/>
        <w:numPr>
          <w:ilvl w:val="0"/>
          <w:numId w:val="3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Login form. Consisting of the website logo, a moto, username and password input</w:t>
      </w:r>
      <w:r>
        <w:rPr>
          <w:rFonts w:cs="Calibri"/>
          <w:sz w:val="28"/>
          <w:szCs w:val="28"/>
        </w:rPr>
        <w:t xml:space="preserve"> fields, login button and some extra buttons for help and sign up</w:t>
      </w:r>
    </w:p>
    <w:p w14:paraId="2BDB36FD" w14:textId="77777777" w:rsidR="003B7F3E" w:rsidRDefault="004E6C6D">
      <w:pPr>
        <w:pStyle w:val="ListParagraph"/>
        <w:numPr>
          <w:ilvl w:val="0"/>
          <w:numId w:val="2"/>
        </w:numPr>
        <w:suppressAutoHyphens w:val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DBED65" wp14:editId="4A2EE6ED">
            <wp:simplePos x="0" y="0"/>
            <wp:positionH relativeFrom="page">
              <wp:posOffset>3886195</wp:posOffset>
            </wp:positionH>
            <wp:positionV relativeFrom="paragraph">
              <wp:posOffset>527046</wp:posOffset>
            </wp:positionV>
            <wp:extent cx="4135758" cy="3101343"/>
            <wp:effectExtent l="2857" t="16193" r="950" b="949"/>
            <wp:wrapThrough wrapText="bothSides">
              <wp:wrapPolygon edited="0">
                <wp:start x="-85" y="21620"/>
                <wp:lineTo x="21506" y="21620"/>
                <wp:lineTo x="21505" y="126"/>
                <wp:lineTo x="-85" y="126"/>
                <wp:lineTo x="-85" y="21620"/>
              </wp:wrapPolygon>
            </wp:wrapThrough>
            <wp:docPr id="4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rot="5400013">
                      <a:off x="0" y="0"/>
                      <a:ext cx="4135758" cy="31013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DE486" wp14:editId="2114ABAB">
            <wp:simplePos x="0" y="0"/>
            <wp:positionH relativeFrom="column">
              <wp:posOffset>-512444</wp:posOffset>
            </wp:positionH>
            <wp:positionV relativeFrom="paragraph">
              <wp:posOffset>521962</wp:posOffset>
            </wp:positionV>
            <wp:extent cx="4172580" cy="3129277"/>
            <wp:effectExtent l="7301" t="11749" r="6672" b="6671"/>
            <wp:wrapTight wrapText="bothSides">
              <wp:wrapPolygon edited="0">
                <wp:start x="-61" y="21650"/>
                <wp:lineTo x="21539" y="21650"/>
                <wp:lineTo x="21539" y="81"/>
                <wp:lineTo x="-61" y="81"/>
                <wp:lineTo x="-61" y="21650"/>
              </wp:wrapPolygon>
            </wp:wrapTight>
            <wp:docPr id="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rot="5400013">
                      <a:off x="0" y="0"/>
                      <a:ext cx="4172580" cy="31292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alibri"/>
          <w:sz w:val="28"/>
          <w:szCs w:val="28"/>
        </w:rPr>
        <w:t xml:space="preserve">About page sketches </w:t>
      </w:r>
      <w:proofErr w:type="gramStart"/>
      <w:r>
        <w:rPr>
          <w:rFonts w:cs="Calibri"/>
          <w:sz w:val="28"/>
          <w:szCs w:val="28"/>
        </w:rPr>
        <w:t>1  &amp;</w:t>
      </w:r>
      <w:proofErr w:type="gramEnd"/>
      <w:r>
        <w:rPr>
          <w:rFonts w:cs="Calibri"/>
          <w:sz w:val="28"/>
          <w:szCs w:val="28"/>
        </w:rPr>
        <w:t xml:space="preserve"> 2 – Representing the about page</w:t>
      </w:r>
    </w:p>
    <w:p w14:paraId="13D953BE" w14:textId="77777777" w:rsidR="003B7F3E" w:rsidRDefault="004E6C6D">
      <w:pPr>
        <w:pStyle w:val="ListParagraph"/>
        <w:numPr>
          <w:ilvl w:val="0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The navbar (top-most element), consisting of all the links </w:t>
      </w:r>
      <w:proofErr w:type="gramStart"/>
      <w:r>
        <w:rPr>
          <w:rFonts w:cs="Calibri"/>
          <w:sz w:val="28"/>
          <w:szCs w:val="28"/>
        </w:rPr>
        <w:t>in</w:t>
      </w:r>
      <w:proofErr w:type="gramEnd"/>
      <w:r>
        <w:rPr>
          <w:rFonts w:cs="Calibri"/>
          <w:sz w:val="28"/>
          <w:szCs w:val="28"/>
        </w:rPr>
        <w:t xml:space="preserve"> the website and a clickable logo (link to the home page)</w:t>
      </w:r>
    </w:p>
    <w:p w14:paraId="136E4C9C" w14:textId="77777777" w:rsidR="003B7F3E" w:rsidRDefault="004E6C6D">
      <w:pPr>
        <w:pStyle w:val="ListParagraph"/>
        <w:numPr>
          <w:ilvl w:val="0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A </w:t>
      </w:r>
      <w:r>
        <w:rPr>
          <w:rFonts w:cs="Calibri"/>
          <w:sz w:val="28"/>
          <w:szCs w:val="28"/>
        </w:rPr>
        <w:t>Fullscreen Paris background featuring the Eiffel Tower</w:t>
      </w:r>
    </w:p>
    <w:p w14:paraId="097DB313" w14:textId="77777777" w:rsidR="003B7F3E" w:rsidRDefault="004E6C6D">
      <w:pPr>
        <w:pStyle w:val="ListParagraph"/>
        <w:numPr>
          <w:ilvl w:val="0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General information about the city in a couple of lines</w:t>
      </w:r>
    </w:p>
    <w:p w14:paraId="364B8E6F" w14:textId="77777777" w:rsidR="003B7F3E" w:rsidRDefault="004E6C6D">
      <w:pPr>
        <w:pStyle w:val="ListParagraph"/>
        <w:numPr>
          <w:ilvl w:val="0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Section with most famous places in Paris with facts about them and a picture</w:t>
      </w:r>
    </w:p>
    <w:p w14:paraId="0BA40A73" w14:textId="77777777" w:rsidR="003B7F3E" w:rsidRDefault="004E6C6D">
      <w:pPr>
        <w:pStyle w:val="ListParagraph"/>
        <w:numPr>
          <w:ilvl w:val="0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Transport Section: General tourist information about the transport i</w:t>
      </w:r>
      <w:r>
        <w:rPr>
          <w:rFonts w:cs="Calibri"/>
          <w:sz w:val="28"/>
          <w:szCs w:val="28"/>
        </w:rPr>
        <w:t>n Paris</w:t>
      </w:r>
    </w:p>
    <w:p w14:paraId="2F319440" w14:textId="77777777" w:rsidR="003B7F3E" w:rsidRDefault="004E6C6D">
      <w:pPr>
        <w:pStyle w:val="ListParagraph"/>
        <w:numPr>
          <w:ilvl w:val="1"/>
          <w:numId w:val="4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Includes a Paris Metro map</w:t>
      </w:r>
    </w:p>
    <w:p w14:paraId="1C11371D" w14:textId="77777777" w:rsidR="003B7F3E" w:rsidRDefault="004E6C6D">
      <w:pPr>
        <w:suppressAutoHyphens w:val="0"/>
      </w:pPr>
      <w:r>
        <w:rPr>
          <w:rFonts w:cs="Calibri"/>
          <w:noProof/>
          <w:sz w:val="28"/>
          <w:szCs w:val="28"/>
        </w:rPr>
        <w:lastRenderedPageBreak/>
        <w:drawing>
          <wp:inline distT="0" distB="0" distL="0" distR="0" wp14:anchorId="310A816F" wp14:editId="7B144FA5">
            <wp:extent cx="4123230" cy="3092637"/>
            <wp:effectExtent l="946" t="18104" r="11567" b="11566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 rot="5400013">
                      <a:off x="0" y="0"/>
                      <a:ext cx="4123230" cy="30926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7C2189" w14:textId="77777777" w:rsidR="003B7F3E" w:rsidRDefault="003B7F3E">
      <w:pPr>
        <w:suppressAutoHyphens w:val="0"/>
        <w:rPr>
          <w:rFonts w:cs="Calibri"/>
          <w:sz w:val="28"/>
          <w:szCs w:val="28"/>
        </w:rPr>
      </w:pPr>
    </w:p>
    <w:p w14:paraId="441F61FB" w14:textId="77777777" w:rsidR="003B7F3E" w:rsidRDefault="003B7F3E">
      <w:pPr>
        <w:suppressAutoHyphens w:val="0"/>
        <w:rPr>
          <w:rFonts w:cs="Calibri"/>
          <w:sz w:val="28"/>
          <w:szCs w:val="28"/>
        </w:rPr>
      </w:pPr>
    </w:p>
    <w:p w14:paraId="02FEB287" w14:textId="77777777" w:rsidR="003B7F3E" w:rsidRDefault="004E6C6D">
      <w:pPr>
        <w:pStyle w:val="ListParagraph"/>
        <w:numPr>
          <w:ilvl w:val="0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Book Page #1: Represents the first stage of the book page</w:t>
      </w:r>
    </w:p>
    <w:p w14:paraId="00139E71" w14:textId="77777777" w:rsidR="003B7F3E" w:rsidRDefault="004E6C6D">
      <w:pPr>
        <w:pStyle w:val="ListParagraph"/>
        <w:numPr>
          <w:ilvl w:val="0"/>
          <w:numId w:val="5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Navbar on top of the page as always</w:t>
      </w:r>
    </w:p>
    <w:p w14:paraId="0BB20DC7" w14:textId="77777777" w:rsidR="003B7F3E" w:rsidRDefault="004E6C6D">
      <w:pPr>
        <w:pStyle w:val="ListParagraph"/>
        <w:numPr>
          <w:ilvl w:val="0"/>
          <w:numId w:val="5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Another Paris </w:t>
      </w:r>
      <w:proofErr w:type="gramStart"/>
      <w:r>
        <w:rPr>
          <w:rFonts w:cs="Calibri"/>
          <w:sz w:val="28"/>
          <w:szCs w:val="28"/>
        </w:rPr>
        <w:t>background</w:t>
      </w:r>
      <w:proofErr w:type="gramEnd"/>
    </w:p>
    <w:p w14:paraId="48C742A9" w14:textId="77777777" w:rsidR="003B7F3E" w:rsidRDefault="004E6C6D">
      <w:pPr>
        <w:pStyle w:val="ListParagraph"/>
        <w:numPr>
          <w:ilvl w:val="0"/>
          <w:numId w:val="5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Hotel Searching form </w:t>
      </w:r>
    </w:p>
    <w:p w14:paraId="1F551F2E" w14:textId="77777777" w:rsidR="003B7F3E" w:rsidRDefault="004E6C6D">
      <w:pPr>
        <w:suppressAutoHyphens w:val="0"/>
      </w:pPr>
      <w:r>
        <w:rPr>
          <w:rFonts w:cs="Calibri"/>
          <w:noProof/>
          <w:sz w:val="28"/>
          <w:szCs w:val="28"/>
        </w:rPr>
        <w:lastRenderedPageBreak/>
        <w:drawing>
          <wp:inline distT="0" distB="0" distL="0" distR="0" wp14:anchorId="5540625A" wp14:editId="220A08D0">
            <wp:extent cx="4444349" cy="3333500"/>
            <wp:effectExtent l="2975" t="16075" r="16325" b="16326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 rot="5400013">
                      <a:off x="0" y="0"/>
                      <a:ext cx="4444349" cy="3333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F99F856" w14:textId="77777777" w:rsidR="003B7F3E" w:rsidRDefault="003B7F3E">
      <w:pPr>
        <w:suppressAutoHyphens w:val="0"/>
        <w:rPr>
          <w:rFonts w:cs="Calibri"/>
          <w:sz w:val="28"/>
          <w:szCs w:val="28"/>
        </w:rPr>
      </w:pPr>
    </w:p>
    <w:p w14:paraId="70D8BFCD" w14:textId="77777777" w:rsidR="003B7F3E" w:rsidRDefault="004E6C6D">
      <w:pPr>
        <w:pStyle w:val="ListParagraph"/>
        <w:numPr>
          <w:ilvl w:val="0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Book Page #2: Represents the booking page after the user has filled </w:t>
      </w:r>
      <w:r>
        <w:rPr>
          <w:rFonts w:cs="Calibri"/>
          <w:sz w:val="28"/>
          <w:szCs w:val="28"/>
        </w:rPr>
        <w:t>out the form</w:t>
      </w:r>
    </w:p>
    <w:p w14:paraId="4642FD07" w14:textId="77777777" w:rsidR="003B7F3E" w:rsidRDefault="004E6C6D">
      <w:pPr>
        <w:pStyle w:val="ListParagraph"/>
        <w:numPr>
          <w:ilvl w:val="1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Navbar on the top</w:t>
      </w:r>
    </w:p>
    <w:p w14:paraId="12F1E291" w14:textId="77777777" w:rsidR="003B7F3E" w:rsidRDefault="004E6C6D">
      <w:pPr>
        <w:pStyle w:val="ListParagraph"/>
        <w:numPr>
          <w:ilvl w:val="1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Sidebar with applicable filters to the user’s search</w:t>
      </w:r>
    </w:p>
    <w:p w14:paraId="648D932A" w14:textId="77777777" w:rsidR="003B7F3E" w:rsidRDefault="004E6C6D">
      <w:pPr>
        <w:pStyle w:val="ListParagraph"/>
        <w:numPr>
          <w:ilvl w:val="1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Main container, consisting of: </w:t>
      </w:r>
    </w:p>
    <w:p w14:paraId="26539ED5" w14:textId="77777777" w:rsidR="003B7F3E" w:rsidRDefault="004E6C6D">
      <w:pPr>
        <w:pStyle w:val="ListParagraph"/>
        <w:numPr>
          <w:ilvl w:val="2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Alternative dates for the reservation</w:t>
      </w:r>
    </w:p>
    <w:p w14:paraId="71010C6B" w14:textId="77777777" w:rsidR="003B7F3E" w:rsidRDefault="004E6C6D">
      <w:pPr>
        <w:pStyle w:val="ListParagraph"/>
        <w:numPr>
          <w:ilvl w:val="2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Label showing the number of results found </w:t>
      </w:r>
    </w:p>
    <w:p w14:paraId="50466A2B" w14:textId="77777777" w:rsidR="003B7F3E" w:rsidRDefault="004E6C6D">
      <w:pPr>
        <w:pStyle w:val="ListParagraph"/>
        <w:numPr>
          <w:ilvl w:val="2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Sort dropdown menu</w:t>
      </w:r>
    </w:p>
    <w:p w14:paraId="3863D2DB" w14:textId="77777777" w:rsidR="003B7F3E" w:rsidRDefault="004E6C6D">
      <w:pPr>
        <w:pStyle w:val="ListParagraph"/>
        <w:numPr>
          <w:ilvl w:val="2"/>
          <w:numId w:val="2"/>
        </w:numPr>
        <w:suppressAutoHyphens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 xml:space="preserve">A small container for each hotel found, </w:t>
      </w:r>
      <w:r>
        <w:rPr>
          <w:rFonts w:cs="Calibri"/>
          <w:sz w:val="28"/>
          <w:szCs w:val="28"/>
        </w:rPr>
        <w:t>containing a picture of the hotel room, Hotel name &amp; Rating, details and additional features about it, price per night and a Book button</w:t>
      </w:r>
    </w:p>
    <w:p w14:paraId="689CF03A" w14:textId="77777777" w:rsidR="003B7F3E" w:rsidRDefault="003B7F3E">
      <w:pPr>
        <w:suppressAutoHyphens w:val="0"/>
        <w:rPr>
          <w:rFonts w:cs="Calibri"/>
          <w:sz w:val="28"/>
          <w:szCs w:val="28"/>
        </w:rPr>
      </w:pPr>
    </w:p>
    <w:p w14:paraId="67B8C4A6" w14:textId="77777777" w:rsidR="003B7F3E" w:rsidRDefault="004E6C6D">
      <w:pPr>
        <w:suppressAutoHyphens w:val="0"/>
        <w:ind w:firstLine="720"/>
        <w:rPr>
          <w:rFonts w:cs="Calibri"/>
          <w:sz w:val="28"/>
          <w:szCs w:val="28"/>
          <w:u w:val="single"/>
        </w:rPr>
      </w:pPr>
      <w:r>
        <w:rPr>
          <w:rFonts w:cs="Calibri"/>
          <w:sz w:val="28"/>
          <w:szCs w:val="28"/>
          <w:u w:val="single"/>
        </w:rPr>
        <w:t>Task Reflection:</w:t>
      </w:r>
    </w:p>
    <w:p w14:paraId="365CFD81" w14:textId="77777777" w:rsidR="003B7F3E" w:rsidRDefault="004E6C6D">
      <w:pPr>
        <w:pStyle w:val="ListParagraph"/>
        <w:numPr>
          <w:ilvl w:val="0"/>
          <w:numId w:val="6"/>
        </w:numPr>
        <w:suppressAutoHyphens w:val="0"/>
      </w:pPr>
      <w:r>
        <w:rPr>
          <w:rFonts w:cs="Calibri"/>
          <w:b/>
          <w:bCs/>
          <w:sz w:val="24"/>
          <w:szCs w:val="24"/>
        </w:rPr>
        <w:t>Done</w:t>
      </w:r>
      <w:r>
        <w:rPr>
          <w:rFonts w:cs="Calibri"/>
          <w:sz w:val="24"/>
          <w:szCs w:val="24"/>
        </w:rPr>
        <w:t xml:space="preserve"> </w:t>
      </w:r>
      <w:proofErr w:type="gramStart"/>
      <w:r>
        <w:rPr>
          <w:rFonts w:cs="Calibri"/>
          <w:b/>
          <w:bCs/>
          <w:sz w:val="24"/>
          <w:szCs w:val="24"/>
        </w:rPr>
        <w:t>by</w:t>
      </w:r>
      <w:r>
        <w:rPr>
          <w:rFonts w:cs="Calibri"/>
          <w:sz w:val="24"/>
          <w:szCs w:val="24"/>
        </w:rPr>
        <w:t>:</w:t>
      </w:r>
      <w:proofErr w:type="gramEnd"/>
      <w:r>
        <w:rPr>
          <w:rFonts w:cs="Calibri"/>
          <w:sz w:val="24"/>
          <w:szCs w:val="24"/>
        </w:rPr>
        <w:t xml:space="preserve"> Cristian</w:t>
      </w:r>
    </w:p>
    <w:p w14:paraId="2876189A" w14:textId="77777777" w:rsidR="003B7F3E" w:rsidRDefault="004E6C6D">
      <w:pPr>
        <w:pStyle w:val="ListParagraph"/>
        <w:numPr>
          <w:ilvl w:val="0"/>
          <w:numId w:val="6"/>
        </w:numPr>
        <w:suppressAutoHyphens w:val="0"/>
      </w:pPr>
      <w:r>
        <w:rPr>
          <w:rFonts w:cs="Calibri"/>
          <w:b/>
          <w:bCs/>
          <w:sz w:val="24"/>
          <w:szCs w:val="24"/>
        </w:rPr>
        <w:t>Experience</w:t>
      </w:r>
      <w:r>
        <w:rPr>
          <w:rFonts w:cs="Calibri"/>
          <w:sz w:val="24"/>
          <w:szCs w:val="24"/>
        </w:rPr>
        <w:t xml:space="preserve">: </w:t>
      </w:r>
      <w:proofErr w:type="gramStart"/>
      <w:r>
        <w:rPr>
          <w:rFonts w:cs="Calibri"/>
          <w:sz w:val="24"/>
          <w:szCs w:val="24"/>
        </w:rPr>
        <w:t>pretty fun</w:t>
      </w:r>
      <w:proofErr w:type="gramEnd"/>
      <w:r>
        <w:rPr>
          <w:rFonts w:cs="Calibri"/>
          <w:sz w:val="24"/>
          <w:szCs w:val="24"/>
        </w:rPr>
        <w:t>, would do it again</w:t>
      </w:r>
    </w:p>
    <w:p w14:paraId="559AA482" w14:textId="77777777" w:rsidR="003B7F3E" w:rsidRDefault="004E6C6D">
      <w:pPr>
        <w:pStyle w:val="ListParagraph"/>
        <w:numPr>
          <w:ilvl w:val="0"/>
          <w:numId w:val="6"/>
        </w:numPr>
        <w:suppressAutoHyphens w:val="0"/>
      </w:pPr>
      <w:r>
        <w:rPr>
          <w:rFonts w:cs="Calibri"/>
          <w:b/>
          <w:bCs/>
          <w:sz w:val="24"/>
          <w:szCs w:val="24"/>
        </w:rPr>
        <w:t>What could have been better</w:t>
      </w:r>
      <w:r>
        <w:rPr>
          <w:rFonts w:cs="Calibri"/>
          <w:sz w:val="24"/>
          <w:szCs w:val="24"/>
        </w:rPr>
        <w:t>: at least 2-3</w:t>
      </w:r>
      <w:r>
        <w:rPr>
          <w:rFonts w:cs="Calibri"/>
          <w:sz w:val="24"/>
          <w:szCs w:val="24"/>
        </w:rPr>
        <w:t xml:space="preserve"> weeks of practicing Sketching techniques before </w:t>
      </w:r>
      <w:proofErr w:type="gramStart"/>
      <w:r>
        <w:rPr>
          <w:rFonts w:cs="Calibri"/>
          <w:sz w:val="24"/>
          <w:szCs w:val="24"/>
        </w:rPr>
        <w:t>actually implementing</w:t>
      </w:r>
      <w:proofErr w:type="gramEnd"/>
      <w:r>
        <w:rPr>
          <w:rFonts w:cs="Calibri"/>
          <w:sz w:val="24"/>
          <w:szCs w:val="24"/>
        </w:rPr>
        <w:t xml:space="preserve"> them on a project</w:t>
      </w:r>
    </w:p>
    <w:p w14:paraId="28A603E4" w14:textId="77777777" w:rsidR="003B7F3E" w:rsidRDefault="004E6C6D">
      <w:pPr>
        <w:pStyle w:val="ListParagraph"/>
        <w:numPr>
          <w:ilvl w:val="0"/>
          <w:numId w:val="6"/>
        </w:numPr>
        <w:suppressAutoHyphens w:val="0"/>
      </w:pPr>
      <w:r>
        <w:rPr>
          <w:rFonts w:cs="Calibri"/>
          <w:b/>
          <w:bCs/>
          <w:sz w:val="24"/>
          <w:szCs w:val="24"/>
        </w:rPr>
        <w:t xml:space="preserve">Proud </w:t>
      </w:r>
      <w:proofErr w:type="gramStart"/>
      <w:r>
        <w:rPr>
          <w:rFonts w:cs="Calibri"/>
          <w:b/>
          <w:bCs/>
          <w:sz w:val="24"/>
          <w:szCs w:val="24"/>
        </w:rPr>
        <w:t>of</w:t>
      </w:r>
      <w:r>
        <w:rPr>
          <w:rFonts w:cs="Calibri"/>
          <w:sz w:val="24"/>
          <w:szCs w:val="24"/>
        </w:rPr>
        <w:t>:</w:t>
      </w:r>
      <w:proofErr w:type="gramEnd"/>
      <w:r>
        <w:rPr>
          <w:rFonts w:cs="Calibri"/>
          <w:sz w:val="24"/>
          <w:szCs w:val="24"/>
        </w:rPr>
        <w:t xml:space="preserve"> the result, even though some people mind find it ugly</w:t>
      </w:r>
    </w:p>
    <w:p w14:paraId="03F0148E" w14:textId="77777777" w:rsidR="003B7F3E" w:rsidRDefault="003B7F3E">
      <w:pPr>
        <w:pageBreakBefore/>
        <w:suppressAutoHyphens w:val="0"/>
        <w:rPr>
          <w:rFonts w:cs="Calibri"/>
          <w:sz w:val="28"/>
          <w:szCs w:val="28"/>
          <w:u w:val="single"/>
        </w:rPr>
      </w:pPr>
    </w:p>
    <w:p w14:paraId="2C512D15" w14:textId="77777777" w:rsidR="003B7F3E" w:rsidRDefault="004E6C6D">
      <w:pPr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Wireframes</w:t>
      </w:r>
    </w:p>
    <w:p w14:paraId="413B3986" w14:textId="77777777" w:rsidR="003B7F3E" w:rsidRDefault="003B7F3E">
      <w:pPr>
        <w:pageBreakBefore/>
        <w:suppressAutoHyphens w:val="0"/>
        <w:rPr>
          <w:rFonts w:cs="Calibri"/>
          <w:sz w:val="28"/>
          <w:szCs w:val="28"/>
        </w:rPr>
      </w:pPr>
    </w:p>
    <w:p w14:paraId="181A9AAE" w14:textId="77777777" w:rsidR="003B7F3E" w:rsidRDefault="004E6C6D">
      <w:r>
        <w:rPr>
          <w:rFonts w:cs="Calibri"/>
          <w:sz w:val="28"/>
          <w:szCs w:val="28"/>
        </w:rPr>
        <w:t>Digital/Paper prototype</w:t>
      </w:r>
    </w:p>
    <w:sectPr w:rsidR="003B7F3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B21535" w14:textId="77777777" w:rsidR="004E6C6D" w:rsidRDefault="004E6C6D">
      <w:pPr>
        <w:spacing w:after="0" w:line="240" w:lineRule="auto"/>
      </w:pPr>
      <w:r>
        <w:separator/>
      </w:r>
    </w:p>
  </w:endnote>
  <w:endnote w:type="continuationSeparator" w:id="0">
    <w:p w14:paraId="78955796" w14:textId="77777777" w:rsidR="004E6C6D" w:rsidRDefault="004E6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D3B51" w14:textId="77777777" w:rsidR="004E6C6D" w:rsidRDefault="004E6C6D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F6A0366" w14:textId="77777777" w:rsidR="004E6C6D" w:rsidRDefault="004E6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"/>
      </v:shape>
    </w:pict>
  </w:numPicBullet>
  <w:abstractNum w:abstractNumId="0" w15:restartNumberingAfterBreak="0">
    <w:nsid w:val="1A74081D"/>
    <w:multiLevelType w:val="multilevel"/>
    <w:tmpl w:val="04E08952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" w15:restartNumberingAfterBreak="0">
    <w:nsid w:val="1A7D56C6"/>
    <w:multiLevelType w:val="multilevel"/>
    <w:tmpl w:val="65EA44A0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>
      <w:numFmt w:val="bullet"/>
      <w:lvlText w:val="o"/>
      <w:lvlJc w:val="left"/>
      <w:pPr>
        <w:ind w:left="2160" w:hanging="180"/>
      </w:pPr>
      <w:rPr>
        <w:rFonts w:ascii="Courier New" w:hAnsi="Courier New" w:cs="Courier New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854BA"/>
    <w:multiLevelType w:val="multilevel"/>
    <w:tmpl w:val="66B6F3F0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3" w15:restartNumberingAfterBreak="0">
    <w:nsid w:val="353C7A32"/>
    <w:multiLevelType w:val="multilevel"/>
    <w:tmpl w:val="28D862E4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4" w15:restartNumberingAfterBreak="0">
    <w:nsid w:val="3EB90B19"/>
    <w:multiLevelType w:val="multilevel"/>
    <w:tmpl w:val="D0F8375C"/>
    <w:lvl w:ilvl="0">
      <w:numFmt w:val="bullet"/>
      <w:lvlText w:val=""/>
      <w:lvlJc w:val="left"/>
      <w:pPr>
        <w:ind w:left="21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5" w15:restartNumberingAfterBreak="0">
    <w:nsid w:val="62563F12"/>
    <w:multiLevelType w:val="multilevel"/>
    <w:tmpl w:val="8F6A3AF6"/>
    <w:lvl w:ilvl="0">
      <w:numFmt w:val="bullet"/>
      <w:lvlText w:val=""/>
      <w:lvlPicBulletId w:val="0"/>
      <w:lvlJc w:val="left"/>
      <w:pPr>
        <w:ind w:left="1446" w:hanging="360"/>
      </w:pPr>
      <w:rPr>
        <w:rFonts w:hAnsi="Symbol" w:hint="default"/>
        <w:sz w:val="20"/>
      </w:rPr>
    </w:lvl>
    <w:lvl w:ilvl="1">
      <w:numFmt w:val="bullet"/>
      <w:lvlText w:val="o"/>
      <w:lvlJc w:val="left"/>
      <w:pPr>
        <w:ind w:left="2166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6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6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6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6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6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6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6" w:hanging="360"/>
      </w:pPr>
      <w:rPr>
        <w:rFonts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B7F3E"/>
    <w:rsid w:val="003B7F3E"/>
    <w:rsid w:val="004E6C6D"/>
    <w:rsid w:val="00AE4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70DDE"/>
  <w15:docId w15:val="{B90BD9C6-35A0-4F1B-AA98-D3D6A971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screenreader-only">
    <w:name w:val="screenreader-only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365</Words>
  <Characters>2083</Characters>
  <Application>Microsoft Office Word</Application>
  <DocSecurity>0</DocSecurity>
  <Lines>17</Lines>
  <Paragraphs>4</Paragraphs>
  <ScaleCrop>false</ScaleCrop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Tirotta,Cristian C.</dc:creator>
  <dc:description/>
  <cp:lastModifiedBy>Tirotta,Cristian C.</cp:lastModifiedBy>
  <cp:revision>2</cp:revision>
  <dcterms:created xsi:type="dcterms:W3CDTF">2020-11-16T14:03:00Z</dcterms:created>
  <dcterms:modified xsi:type="dcterms:W3CDTF">2020-11-16T14:03:00Z</dcterms:modified>
</cp:coreProperties>
</file>